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133A6" w14:textId="77777777" w:rsidR="000223F9" w:rsidRDefault="000223F9" w:rsidP="00116F2F">
      <w:pPr>
        <w:spacing w:before="10000"/>
        <w:rPr>
          <w:noProof/>
        </w:rPr>
      </w:pPr>
      <w:bookmarkStart w:id="0" w:name="_Toc519606992"/>
    </w:p>
    <w:p w14:paraId="6617433D" w14:textId="16754834" w:rsidR="009E6349" w:rsidRPr="00116F2F" w:rsidRDefault="0030719B" w:rsidP="009E6349">
      <w:pPr>
        <w:pStyle w:val="Title"/>
        <w:rPr>
          <w:noProof/>
          <w:color w:val="FFFFFF" w:themeColor="background1"/>
        </w:rPr>
      </w:pPr>
      <w:sdt>
        <w:sdtPr>
          <w:rPr>
            <w:noProof/>
            <w:color w:val="FFFFFF" w:themeColor="background1"/>
          </w:rPr>
          <w:alias w:val="Title"/>
          <w:tag w:val=""/>
          <w:id w:val="106469304"/>
          <w:placeholder>
            <w:docPart w:val="5F6FF8260823471A8D457C8307F2CF6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4110D">
            <w:rPr>
              <w:noProof/>
              <w:color w:val="FFFFFF" w:themeColor="background1"/>
            </w:rPr>
            <w:t>PizzasOnly price calculator report</w:t>
          </w:r>
        </w:sdtContent>
      </w:sdt>
    </w:p>
    <w:p w14:paraId="257B767E" w14:textId="77777777" w:rsidR="00BB7C52" w:rsidRPr="00F73886" w:rsidRDefault="00BB7C52" w:rsidP="00BB7C52">
      <w:pPr>
        <w:rPr>
          <w:noProof/>
        </w:rPr>
      </w:pPr>
      <w:r w:rsidRPr="00F73886">
        <w:rPr>
          <w:noProof/>
        </w:rPr>
        <w:br w:type="page"/>
      </w:r>
    </w:p>
    <w:p w14:paraId="0C7D98DE" w14:textId="77777777" w:rsidR="00795868" w:rsidRPr="00F73886" w:rsidRDefault="00795868" w:rsidP="00795868">
      <w:pPr>
        <w:pStyle w:val="TOCHeading"/>
        <w:rPr>
          <w:noProof/>
          <w:lang w:val="en-AU"/>
        </w:rPr>
      </w:pPr>
      <w:r w:rsidRPr="00F73886">
        <w:rPr>
          <w:noProof/>
          <w:lang w:val="en-AU"/>
        </w:rPr>
        <w:lastRenderedPageBreak/>
        <w:t>Contents</w:t>
      </w:r>
    </w:p>
    <w:p w14:paraId="34CB364D" w14:textId="17E5C295" w:rsidR="00C86442" w:rsidRDefault="00DF1653">
      <w:pPr>
        <w:pStyle w:val="TOC1"/>
        <w:rPr>
          <w:rFonts w:asciiTheme="minorHAnsi" w:eastAsiaTheme="minorEastAsia" w:hAnsiTheme="minorHAnsi"/>
          <w:b w:val="0"/>
          <w:color w:val="auto"/>
          <w:sz w:val="22"/>
          <w:lang w:val="en-IN" w:eastAsia="en-IN"/>
        </w:rPr>
      </w:pPr>
      <w:r>
        <w:fldChar w:fldCharType="begin"/>
      </w:r>
      <w:r>
        <w:instrText xml:space="preserve"> TOC \o "1-2" \h \z \t "Heading 1 List,1,Heading 2 List,2" </w:instrText>
      </w:r>
      <w:r>
        <w:fldChar w:fldCharType="separate"/>
      </w:r>
      <w:hyperlink w:anchor="_Toc107138761" w:history="1">
        <w:r w:rsidR="00C86442" w:rsidRPr="001A1835">
          <w:rPr>
            <w:rStyle w:val="Hyperlink"/>
          </w:rPr>
          <w:t>1.</w:t>
        </w:r>
        <w:r w:rsidR="00C86442">
          <w:rPr>
            <w:rFonts w:asciiTheme="minorHAnsi" w:eastAsiaTheme="minorEastAsia" w:hAnsiTheme="minorHAnsi"/>
            <w:b w:val="0"/>
            <w:color w:val="auto"/>
            <w:sz w:val="22"/>
            <w:lang w:val="en-IN" w:eastAsia="en-IN"/>
          </w:rPr>
          <w:tab/>
        </w:r>
        <w:r w:rsidR="00C86442" w:rsidRPr="001A1835">
          <w:rPr>
            <w:rStyle w:val="Hyperlink"/>
          </w:rPr>
          <w:t>Analysing the scenario and provided pseudocode</w:t>
        </w:r>
        <w:r w:rsidR="00C86442">
          <w:rPr>
            <w:webHidden/>
          </w:rPr>
          <w:tab/>
        </w:r>
        <w:r w:rsidR="00C86442">
          <w:rPr>
            <w:webHidden/>
          </w:rPr>
          <w:fldChar w:fldCharType="begin"/>
        </w:r>
        <w:r w:rsidR="00C86442">
          <w:rPr>
            <w:webHidden/>
          </w:rPr>
          <w:instrText xml:space="preserve"> PAGEREF _Toc107138761 \h </w:instrText>
        </w:r>
        <w:r w:rsidR="00C86442">
          <w:rPr>
            <w:webHidden/>
          </w:rPr>
        </w:r>
        <w:r w:rsidR="00C86442">
          <w:rPr>
            <w:webHidden/>
          </w:rPr>
          <w:fldChar w:fldCharType="separate"/>
        </w:r>
        <w:r w:rsidR="00C86442">
          <w:rPr>
            <w:webHidden/>
          </w:rPr>
          <w:t>3</w:t>
        </w:r>
        <w:r w:rsidR="00C86442">
          <w:rPr>
            <w:webHidden/>
          </w:rPr>
          <w:fldChar w:fldCharType="end"/>
        </w:r>
      </w:hyperlink>
    </w:p>
    <w:p w14:paraId="72EEFCCA" w14:textId="618A4AA1" w:rsidR="00C86442" w:rsidRDefault="00C86442">
      <w:pPr>
        <w:pStyle w:val="TOC1"/>
        <w:rPr>
          <w:rFonts w:asciiTheme="minorHAnsi" w:eastAsiaTheme="minorEastAsia" w:hAnsiTheme="minorHAnsi"/>
          <w:b w:val="0"/>
          <w:color w:val="auto"/>
          <w:sz w:val="22"/>
          <w:lang w:val="en-IN" w:eastAsia="en-IN"/>
        </w:rPr>
      </w:pPr>
      <w:hyperlink w:anchor="_Toc107138762" w:history="1">
        <w:r w:rsidRPr="001A1835">
          <w:rPr>
            <w:rStyle w:val="Hyperlink"/>
          </w:rPr>
          <w:t>2.</w:t>
        </w:r>
        <w:r>
          <w:rPr>
            <w:rFonts w:asciiTheme="minorHAnsi" w:eastAsiaTheme="minorEastAsia" w:hAnsiTheme="minorHAnsi"/>
            <w:b w:val="0"/>
            <w:color w:val="auto"/>
            <w:sz w:val="22"/>
            <w:lang w:val="en-IN" w:eastAsia="en-IN"/>
          </w:rPr>
          <w:tab/>
        </w:r>
        <w:r w:rsidRPr="001A1835">
          <w:rPr>
            <w:rStyle w:val="Hyperlink"/>
          </w:rPr>
          <w:t>Pseudocode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_Toc107138762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C0FC1A4" w14:textId="5564C2E6" w:rsidR="00203FB9" w:rsidRPr="00F73886" w:rsidRDefault="00DF1653" w:rsidP="00795868">
      <w:pPr>
        <w:rPr>
          <w:noProof/>
          <w:sz w:val="18"/>
          <w:szCs w:val="18"/>
        </w:rPr>
      </w:pPr>
      <w:r>
        <w:rPr>
          <w:noProof/>
        </w:rPr>
        <w:fldChar w:fldCharType="end"/>
      </w:r>
      <w:r w:rsidR="00203FB9" w:rsidRPr="00F73886">
        <w:rPr>
          <w:noProof/>
        </w:rPr>
        <w:br w:type="page"/>
      </w:r>
    </w:p>
    <w:p w14:paraId="5384792F" w14:textId="4A10012F" w:rsidR="000F1C60" w:rsidRDefault="006A4057" w:rsidP="001A1ADA">
      <w:pPr>
        <w:pStyle w:val="Heading1List"/>
      </w:pPr>
      <w:bookmarkStart w:id="1" w:name="_Toc107138761"/>
      <w:bookmarkEnd w:id="0"/>
      <w:r>
        <w:lastRenderedPageBreak/>
        <w:t>A</w:t>
      </w:r>
      <w:r w:rsidRPr="006A4057">
        <w:t>nalys</w:t>
      </w:r>
      <w:r>
        <w:t>ing</w:t>
      </w:r>
      <w:r w:rsidRPr="006A4057">
        <w:t xml:space="preserve"> the scenario and provided pseudocode</w:t>
      </w:r>
      <w:bookmarkEnd w:id="1"/>
    </w:p>
    <w:p w14:paraId="64A812E3" w14:textId="03035D67" w:rsidR="006A7D5C" w:rsidRPr="006A7D5C" w:rsidRDefault="006A7D5C" w:rsidP="006A7D5C">
      <w:pPr>
        <w:pStyle w:val="Form3Field"/>
        <w:rPr>
          <w:b/>
          <w:bCs/>
          <w:sz w:val="24"/>
          <w:szCs w:val="24"/>
        </w:rPr>
      </w:pPr>
      <w:r w:rsidRPr="006A7D5C">
        <w:rPr>
          <w:b/>
          <w:bCs/>
          <w:sz w:val="24"/>
          <w:szCs w:val="24"/>
        </w:rPr>
        <w:t xml:space="preserve">Understanding requirements </w:t>
      </w:r>
    </w:p>
    <w:p w14:paraId="1C29DA4A" w14:textId="203D2E1E" w:rsidR="0056345E" w:rsidRDefault="00E83081" w:rsidP="00E83081">
      <w:pPr>
        <w:pStyle w:val="ListParagraph"/>
        <w:numPr>
          <w:ilvl w:val="0"/>
          <w:numId w:val="33"/>
        </w:numPr>
      </w:pPr>
      <w:proofErr w:type="spellStart"/>
      <w:r>
        <w:t>PizzasOnly</w:t>
      </w:r>
      <w:proofErr w:type="spellEnd"/>
      <w:r>
        <w:t xml:space="preserve"> needs a</w:t>
      </w:r>
      <w:r w:rsidR="006A7D5C">
        <w:t xml:space="preserve"> web application to calculate the price of pizzas that will be purchased during a promotional period</w:t>
      </w:r>
      <w:r>
        <w:t xml:space="preserve"> as following:</w:t>
      </w:r>
    </w:p>
    <w:p w14:paraId="05AB6EB0" w14:textId="7B2FAD46" w:rsidR="00E83081" w:rsidRDefault="00E83081" w:rsidP="00E83081">
      <w:pPr>
        <w:pStyle w:val="ListParagraph"/>
        <w:numPr>
          <w:ilvl w:val="0"/>
          <w:numId w:val="34"/>
        </w:numPr>
        <w:ind w:left="1080"/>
      </w:pPr>
      <w:r>
        <w:t>One large pizza will cost $6.45.</w:t>
      </w:r>
    </w:p>
    <w:p w14:paraId="1CC212DB" w14:textId="52202FCE" w:rsidR="00E83081" w:rsidRDefault="00E83081" w:rsidP="00E83081">
      <w:pPr>
        <w:pStyle w:val="ListParagraph"/>
        <w:numPr>
          <w:ilvl w:val="0"/>
          <w:numId w:val="34"/>
        </w:numPr>
        <w:ind w:left="1080"/>
      </w:pPr>
      <w:r>
        <w:t>wo large pizzas will cost $12.00.</w:t>
      </w:r>
    </w:p>
    <w:p w14:paraId="09DF5154" w14:textId="1C25F2C5" w:rsidR="00E83081" w:rsidRDefault="00E83081" w:rsidP="00E83081">
      <w:pPr>
        <w:pStyle w:val="ListParagraph"/>
        <w:numPr>
          <w:ilvl w:val="0"/>
          <w:numId w:val="34"/>
        </w:numPr>
        <w:ind w:left="1080"/>
      </w:pPr>
      <w:r>
        <w:t>Three large pizzas will cost $14.00.</w:t>
      </w:r>
    </w:p>
    <w:p w14:paraId="0FDF2BAF" w14:textId="77777777" w:rsidR="00E83081" w:rsidRDefault="00E83081" w:rsidP="00E83081">
      <w:pPr>
        <w:pStyle w:val="ListParagraph"/>
        <w:numPr>
          <w:ilvl w:val="0"/>
          <w:numId w:val="34"/>
        </w:numPr>
        <w:ind w:left="1080"/>
      </w:pPr>
      <w:r>
        <w:t>Four or more pizzas will use a combination of the above prices to ensure the best</w:t>
      </w:r>
    </w:p>
    <w:p w14:paraId="42E32E56" w14:textId="77777777" w:rsidR="00E83081" w:rsidRDefault="00E83081" w:rsidP="00E83081">
      <w:pPr>
        <w:pStyle w:val="ListParagraph"/>
        <w:ind w:left="1080"/>
      </w:pPr>
      <w:r>
        <w:t>price for the customer. For example, the best price for five pizzas would be two</w:t>
      </w:r>
    </w:p>
    <w:p w14:paraId="687BE8AB" w14:textId="1DC67A2F" w:rsidR="00E83081" w:rsidRDefault="00E83081" w:rsidP="00E83081">
      <w:pPr>
        <w:pStyle w:val="ListParagraph"/>
        <w:ind w:left="1080"/>
      </w:pPr>
      <w:r>
        <w:t>pizzas ($12.00) + three pizzas ($14.00)</w:t>
      </w:r>
      <w:r w:rsidR="00570090">
        <w:t>, the best price for six pizzas would be three pizzas ($14.00) + three pizzas ($14.00).</w:t>
      </w:r>
    </w:p>
    <w:p w14:paraId="48FF1ED7" w14:textId="68D21378" w:rsidR="00A66FA2" w:rsidRDefault="00A66FA2" w:rsidP="00A66FA2">
      <w:pPr>
        <w:pStyle w:val="ListParagraph"/>
        <w:numPr>
          <w:ilvl w:val="0"/>
          <w:numId w:val="33"/>
        </w:numPr>
      </w:pPr>
      <w:r>
        <w:t xml:space="preserve">The number of pizzas allowed will be entered by the </w:t>
      </w:r>
      <w:proofErr w:type="spellStart"/>
      <w:r>
        <w:t>PizzasOnly</w:t>
      </w:r>
      <w:proofErr w:type="spellEnd"/>
      <w:r>
        <w:t xml:space="preserve"> salesperson.</w:t>
      </w:r>
    </w:p>
    <w:p w14:paraId="5B0D9550" w14:textId="48F0627D" w:rsidR="00E83081" w:rsidRDefault="00E83081" w:rsidP="00E83081">
      <w:pPr>
        <w:pStyle w:val="ListParagraph"/>
        <w:numPr>
          <w:ilvl w:val="0"/>
          <w:numId w:val="33"/>
        </w:numPr>
      </w:pPr>
      <w:r>
        <w:t>The client also needs some user documentation to help them use this application.</w:t>
      </w:r>
    </w:p>
    <w:p w14:paraId="0747EDA3" w14:textId="32429C0A" w:rsidR="004036C7" w:rsidRDefault="004036C7" w:rsidP="00E83081">
      <w:pPr>
        <w:pStyle w:val="ListParagraph"/>
        <w:numPr>
          <w:ilvl w:val="0"/>
          <w:numId w:val="33"/>
        </w:numPr>
      </w:pPr>
      <w:r>
        <w:t xml:space="preserve">We do not need to develop the HTML page, because </w:t>
      </w:r>
      <w:r>
        <w:rPr>
          <w:rStyle w:val="fontstyle01"/>
        </w:rPr>
        <w:t>an HTML page for the price calculator web application has been provided.</w:t>
      </w:r>
    </w:p>
    <w:p w14:paraId="37A70490" w14:textId="3BFAEB15" w:rsidR="00EA1FB5" w:rsidRDefault="00666CAF" w:rsidP="00EA1FB5">
      <w:r>
        <w:t xml:space="preserve">Further analysing </w:t>
      </w:r>
      <w:r w:rsidR="00EA1FB5">
        <w:t>requirements:</w:t>
      </w:r>
    </w:p>
    <w:p w14:paraId="1D66E1EE" w14:textId="63D84C7F" w:rsidR="00EA1FB5" w:rsidRDefault="00591AC5" w:rsidP="00591AC5">
      <w:pPr>
        <w:pStyle w:val="ListParagraph"/>
        <w:numPr>
          <w:ilvl w:val="0"/>
          <w:numId w:val="38"/>
        </w:numPr>
        <w:spacing w:before="200" w:after="200"/>
      </w:pPr>
      <w:r>
        <w:t>The input originates from keyboard</w:t>
      </w:r>
    </w:p>
    <w:p w14:paraId="06B80E7F" w14:textId="5D34AD83" w:rsidR="00591AC5" w:rsidRDefault="00591AC5" w:rsidP="00591AC5">
      <w:pPr>
        <w:pStyle w:val="ListParagraph"/>
        <w:numPr>
          <w:ilvl w:val="0"/>
          <w:numId w:val="38"/>
        </w:numPr>
        <w:spacing w:before="200" w:after="200"/>
      </w:pPr>
      <w:r>
        <w:t>Format of the input would be number</w:t>
      </w:r>
    </w:p>
    <w:p w14:paraId="0714EF61" w14:textId="78A5C3C2" w:rsidR="00591AC5" w:rsidRDefault="004036C7" w:rsidP="00591AC5">
      <w:pPr>
        <w:pStyle w:val="ListParagraph"/>
        <w:numPr>
          <w:ilvl w:val="0"/>
          <w:numId w:val="38"/>
        </w:numPr>
        <w:spacing w:before="200" w:after="200"/>
      </w:pPr>
      <w:r>
        <w:t xml:space="preserve">Calculation of the price based on the client’s constraints </w:t>
      </w:r>
    </w:p>
    <w:p w14:paraId="74CD8E71" w14:textId="0CD9F5D0" w:rsidR="00591AC5" w:rsidRDefault="00591AC5" w:rsidP="00591AC5">
      <w:pPr>
        <w:pStyle w:val="ListParagraph"/>
        <w:numPr>
          <w:ilvl w:val="0"/>
          <w:numId w:val="38"/>
        </w:numPr>
        <w:spacing w:before="200" w:after="200"/>
      </w:pPr>
      <w:r>
        <w:t xml:space="preserve">The required output is the calculated </w:t>
      </w:r>
      <w:r w:rsidR="004036C7">
        <w:t>total price</w:t>
      </w:r>
      <w:r>
        <w:t xml:space="preserve"> </w:t>
      </w:r>
    </w:p>
    <w:p w14:paraId="21A29A6D" w14:textId="77777777" w:rsidR="00975FFB" w:rsidRDefault="00975FFB" w:rsidP="00942D31">
      <w:pPr>
        <w:rPr>
          <w:b/>
          <w:bCs/>
        </w:rPr>
      </w:pPr>
    </w:p>
    <w:p w14:paraId="1E829740" w14:textId="0A0B95CE" w:rsidR="00975FFB" w:rsidRDefault="00975FFB" w:rsidP="00942D31">
      <w:pPr>
        <w:rPr>
          <w:b/>
          <w:bCs/>
        </w:rPr>
      </w:pPr>
    </w:p>
    <w:p w14:paraId="797EAAEB" w14:textId="77777777" w:rsidR="00C41746" w:rsidRDefault="00C41746" w:rsidP="00942D31">
      <w:pPr>
        <w:rPr>
          <w:b/>
          <w:bCs/>
        </w:rPr>
      </w:pPr>
    </w:p>
    <w:p w14:paraId="48919E9F" w14:textId="77777777" w:rsidR="00975FFB" w:rsidRDefault="00975FFB" w:rsidP="00942D31">
      <w:pPr>
        <w:rPr>
          <w:b/>
          <w:bCs/>
        </w:rPr>
      </w:pPr>
    </w:p>
    <w:p w14:paraId="2C90C888" w14:textId="12F127D4" w:rsidR="00942D31" w:rsidRPr="00942D31" w:rsidRDefault="00942D31" w:rsidP="008C11D4">
      <w:pPr>
        <w:rPr>
          <w:b/>
          <w:bCs/>
        </w:rPr>
      </w:pPr>
      <w:r w:rsidRPr="00942D31">
        <w:rPr>
          <w:b/>
          <w:bCs/>
        </w:rPr>
        <w:lastRenderedPageBreak/>
        <w:t>The resigned trainee has written some pseudocode</w:t>
      </w:r>
      <w:r>
        <w:rPr>
          <w:b/>
          <w:bCs/>
        </w:rPr>
        <w:t xml:space="preserve"> as following:</w:t>
      </w:r>
    </w:p>
    <w:p w14:paraId="79F649E5" w14:textId="77777777" w:rsidR="00942D31" w:rsidRDefault="00942D31" w:rsidP="00942D31">
      <w:r>
        <w:t>Get the number of pizzas to order from user (input)</w:t>
      </w:r>
    </w:p>
    <w:p w14:paraId="787DDCE9" w14:textId="77777777" w:rsidR="00942D31" w:rsidRDefault="00942D31" w:rsidP="00942D31">
      <w:r>
        <w:t>If number of pizzas less than or equal to zero then</w:t>
      </w:r>
    </w:p>
    <w:p w14:paraId="0F90C744" w14:textId="77777777" w:rsidR="00942D31" w:rsidRDefault="00942D31" w:rsidP="00942D31">
      <w:r>
        <w:tab/>
        <w:t>Validation error</w:t>
      </w:r>
    </w:p>
    <w:p w14:paraId="40392F7B" w14:textId="77777777" w:rsidR="00942D31" w:rsidRDefault="00942D31" w:rsidP="00942D31">
      <w:r>
        <w:t>Else</w:t>
      </w:r>
    </w:p>
    <w:p w14:paraId="6CDF48DD" w14:textId="77777777" w:rsidR="00942D31" w:rsidRDefault="00942D31" w:rsidP="00942D31">
      <w:r>
        <w:tab/>
        <w:t>Divide the number of pizzas by 2 and check the remainder</w:t>
      </w:r>
    </w:p>
    <w:p w14:paraId="4CFB358E" w14:textId="77777777" w:rsidR="00942D31" w:rsidRDefault="00942D31" w:rsidP="00942D31">
      <w:r>
        <w:tab/>
        <w:t>Check what option is best using the division by 2</w:t>
      </w:r>
    </w:p>
    <w:p w14:paraId="5C425862" w14:textId="77777777" w:rsidR="00942D31" w:rsidRDefault="00942D31" w:rsidP="00942D31">
      <w:r>
        <w:tab/>
        <w:t>Print the best buy option and the amount payable</w:t>
      </w:r>
    </w:p>
    <w:p w14:paraId="78459299" w14:textId="77777777" w:rsidR="00942D31" w:rsidRDefault="00942D31" w:rsidP="00942D31">
      <w:r>
        <w:tab/>
        <w:t>Check what option is best using the division with 3</w:t>
      </w:r>
    </w:p>
    <w:p w14:paraId="2015E01C" w14:textId="77777777" w:rsidR="00942D31" w:rsidRDefault="00942D31" w:rsidP="00942D31">
      <w:r>
        <w:tab/>
        <w:t>Divide the number of pizzas by 3 and check the remainder</w:t>
      </w:r>
    </w:p>
    <w:p w14:paraId="5CE5D840" w14:textId="6C12A91C" w:rsidR="00942D31" w:rsidRDefault="00942D31" w:rsidP="00942D31">
      <w:r>
        <w:t>End if</w:t>
      </w:r>
    </w:p>
    <w:p w14:paraId="19F1BF61" w14:textId="2D05DAEC" w:rsidR="00942D31" w:rsidRPr="00942D31" w:rsidRDefault="00942D31" w:rsidP="00942D31">
      <w:pPr>
        <w:rPr>
          <w:i/>
          <w:iCs/>
          <w:sz w:val="28"/>
          <w:szCs w:val="24"/>
        </w:rPr>
      </w:pPr>
      <w:r w:rsidRPr="00942D31">
        <w:rPr>
          <w:i/>
          <w:iCs/>
          <w:sz w:val="28"/>
          <w:szCs w:val="24"/>
        </w:rPr>
        <w:t>However, this pseudocode contains some errors, including the following errors:</w:t>
      </w:r>
    </w:p>
    <w:p w14:paraId="5CCC8DCE" w14:textId="6EA14F60" w:rsidR="00975FFB" w:rsidRDefault="00975FFB" w:rsidP="00942D31">
      <w:pPr>
        <w:pStyle w:val="ListParagraph"/>
        <w:numPr>
          <w:ilvl w:val="0"/>
          <w:numId w:val="40"/>
        </w:numPr>
      </w:pPr>
      <w:r>
        <w:t>The pseudocode is not complete.</w:t>
      </w:r>
    </w:p>
    <w:p w14:paraId="3EDDF3D1" w14:textId="320FC30F" w:rsidR="004B4E28" w:rsidRDefault="00942D31" w:rsidP="00942D31">
      <w:pPr>
        <w:pStyle w:val="ListParagraph"/>
        <w:numPr>
          <w:ilvl w:val="0"/>
          <w:numId w:val="40"/>
        </w:numPr>
      </w:pPr>
      <w:r>
        <w:t xml:space="preserve">It is </w:t>
      </w:r>
      <w:r w:rsidR="004B4E28">
        <w:t xml:space="preserve">ambiguous, because there </w:t>
      </w:r>
      <w:r w:rsidR="004A566A">
        <w:t>are</w:t>
      </w:r>
      <w:r w:rsidR="004B4E28">
        <w:t xml:space="preserve"> no comments explaining the </w:t>
      </w:r>
      <w:r w:rsidR="004A566A">
        <w:t>complex operation and</w:t>
      </w:r>
      <w:r w:rsidR="004B4E28">
        <w:t xml:space="preserve"> variables are not declared</w:t>
      </w:r>
      <w:r w:rsidR="00975FFB">
        <w:t>.</w:t>
      </w:r>
    </w:p>
    <w:p w14:paraId="1E2AC511" w14:textId="77777777" w:rsidR="006B1A48" w:rsidRDefault="00975FFB" w:rsidP="00A36BD4">
      <w:pPr>
        <w:pStyle w:val="ListParagraph"/>
        <w:numPr>
          <w:ilvl w:val="0"/>
          <w:numId w:val="40"/>
        </w:numPr>
      </w:pPr>
      <w:r>
        <w:t>Input value has not been validated.</w:t>
      </w:r>
      <w:r w:rsidR="004B4E28">
        <w:t xml:space="preserve">  </w:t>
      </w:r>
      <w:r w:rsidR="00942D31">
        <w:t xml:space="preserve"> </w:t>
      </w:r>
    </w:p>
    <w:p w14:paraId="0ED21985" w14:textId="7C553CB8" w:rsidR="00942D31" w:rsidRPr="00942D31" w:rsidRDefault="006B1A48" w:rsidP="00A36BD4">
      <w:pPr>
        <w:pStyle w:val="ListParagraph"/>
        <w:numPr>
          <w:ilvl w:val="0"/>
          <w:numId w:val="40"/>
        </w:numPr>
      </w:pPr>
      <w:r>
        <w:t>The solution is wrong, because it does not calculate the total price correctly.</w:t>
      </w:r>
      <w:r w:rsidR="00942D31">
        <w:t xml:space="preserve"> </w:t>
      </w:r>
    </w:p>
    <w:p w14:paraId="43C2E513" w14:textId="77777777" w:rsidR="008C11D4" w:rsidRDefault="008C11D4" w:rsidP="00942D31">
      <w:pPr>
        <w:rPr>
          <w:b/>
          <w:bCs/>
        </w:rPr>
      </w:pPr>
    </w:p>
    <w:p w14:paraId="3481797B" w14:textId="77777777" w:rsidR="00942D31" w:rsidRDefault="00942D31" w:rsidP="00942D31"/>
    <w:p w14:paraId="062878F4" w14:textId="77777777" w:rsidR="00001DF9" w:rsidRDefault="00001DF9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r>
        <w:br w:type="page"/>
      </w:r>
    </w:p>
    <w:p w14:paraId="4FBC60DC" w14:textId="1B18169E" w:rsidR="006A4057" w:rsidRDefault="004036C7" w:rsidP="006A4057">
      <w:pPr>
        <w:pStyle w:val="Heading1List"/>
      </w:pPr>
      <w:bookmarkStart w:id="2" w:name="_Toc107138762"/>
      <w:r>
        <w:lastRenderedPageBreak/>
        <w:t>Pseudocode</w:t>
      </w:r>
      <w:bookmarkEnd w:id="2"/>
    </w:p>
    <w:p w14:paraId="1F2D18A5" w14:textId="77777777" w:rsidR="00001DF9" w:rsidRDefault="00001DF9" w:rsidP="00001DF9">
      <w:r>
        <w:t>2. Improve the pseudocode by developing an algorithm that is an appropriate solution to the scenario and addresses the errors you identified.</w:t>
      </w:r>
    </w:p>
    <w:p w14:paraId="201729B1" w14:textId="77777777" w:rsidR="00001DF9" w:rsidRDefault="00001DF9" w:rsidP="00001DF9">
      <w:pPr>
        <w:ind w:left="720"/>
      </w:pPr>
      <w:r>
        <w:t>a. Ensure that your pseudocode is free from errors, uses the correct logic and includes required calculations and expressions.</w:t>
      </w:r>
    </w:p>
    <w:p w14:paraId="33A7242C" w14:textId="77777777" w:rsidR="00001DF9" w:rsidRDefault="00001DF9" w:rsidP="00001DF9">
      <w:pPr>
        <w:ind w:left="720"/>
      </w:pPr>
      <w:r>
        <w:t>b. Your algorithm must be guaranteed to end.</w:t>
      </w:r>
    </w:p>
    <w:p w14:paraId="2E2380A8" w14:textId="13C7F117" w:rsidR="00001DF9" w:rsidRDefault="00001DF9" w:rsidP="00001DF9">
      <w:pPr>
        <w:ind w:left="720"/>
      </w:pPr>
      <w:r>
        <w:t>c. It must also take account of all possible situations by using sequence, selection and iteration structures.</w:t>
      </w:r>
    </w:p>
    <w:p w14:paraId="7878C2A3" w14:textId="2CC9EE58" w:rsidR="00001DF9" w:rsidRPr="00001DF9" w:rsidRDefault="00001DF9" w:rsidP="00001DF9">
      <w:pPr>
        <w:rPr>
          <w:b/>
          <w:bCs/>
        </w:rPr>
      </w:pPr>
      <w:r w:rsidRPr="00001DF9">
        <w:rPr>
          <w:b/>
          <w:bCs/>
        </w:rPr>
        <w:t>The improved pseudocode:</w:t>
      </w:r>
    </w:p>
    <w:p w14:paraId="230B6A40" w14:textId="77777777" w:rsidR="00001DF9" w:rsidRDefault="00001DF9" w:rsidP="00001DF9">
      <w:r>
        <w:t>Declare input of integer</w:t>
      </w:r>
    </w:p>
    <w:p w14:paraId="07F7DC17" w14:textId="77777777" w:rsidR="00001DF9" w:rsidRDefault="00001DF9" w:rsidP="00001DF9">
      <w:r>
        <w:t>Get the number of pizzas to order from user (input)</w:t>
      </w:r>
    </w:p>
    <w:p w14:paraId="4AC312BB" w14:textId="77777777" w:rsidR="00001DF9" w:rsidRDefault="00001DF9" w:rsidP="00001DF9">
      <w:r>
        <w:t>If number of pizzas is empty then</w:t>
      </w:r>
    </w:p>
    <w:p w14:paraId="38B26880" w14:textId="77777777" w:rsidR="00001DF9" w:rsidRDefault="00001DF9" w:rsidP="00001DF9">
      <w:r>
        <w:tab/>
        <w:t>Validation error</w:t>
      </w:r>
    </w:p>
    <w:p w14:paraId="2F5FC4CD" w14:textId="77777777" w:rsidR="00001DF9" w:rsidRDefault="00001DF9" w:rsidP="00001DF9">
      <w:r>
        <w:t>Else</w:t>
      </w:r>
    </w:p>
    <w:p w14:paraId="080DBF32" w14:textId="1163A2D7" w:rsidR="00001DF9" w:rsidRDefault="00001DF9" w:rsidP="00001DF9">
      <w:r>
        <w:t xml:space="preserve">If number of pizzas not a </w:t>
      </w:r>
      <w:r w:rsidR="00FE5FBF">
        <w:t>number,</w:t>
      </w:r>
      <w:r>
        <w:t xml:space="preserve"> then</w:t>
      </w:r>
    </w:p>
    <w:p w14:paraId="126CA906" w14:textId="77777777" w:rsidR="00001DF9" w:rsidRDefault="00001DF9" w:rsidP="00001DF9">
      <w:r>
        <w:tab/>
        <w:t>Validation error</w:t>
      </w:r>
    </w:p>
    <w:p w14:paraId="6D9D0612" w14:textId="77777777" w:rsidR="00001DF9" w:rsidRDefault="00001DF9" w:rsidP="00001DF9">
      <w:r>
        <w:t>Else</w:t>
      </w:r>
    </w:p>
    <w:p w14:paraId="3BFED7E7" w14:textId="77777777" w:rsidR="00001DF9" w:rsidRDefault="00001DF9" w:rsidP="00001DF9">
      <w:r>
        <w:t>If number of pizzas less than or equal to zero then</w:t>
      </w:r>
    </w:p>
    <w:p w14:paraId="3AAD7A08" w14:textId="77777777" w:rsidR="00001DF9" w:rsidRDefault="00001DF9" w:rsidP="00001DF9">
      <w:r>
        <w:tab/>
        <w:t>Validation error</w:t>
      </w:r>
    </w:p>
    <w:p w14:paraId="2C2F58D4" w14:textId="77777777" w:rsidR="00001DF9" w:rsidRDefault="00001DF9" w:rsidP="00001DF9">
      <w:r>
        <w:t>Else</w:t>
      </w:r>
    </w:p>
    <w:p w14:paraId="2F6F8147" w14:textId="77777777" w:rsidR="00001DF9" w:rsidRDefault="00001DF9" w:rsidP="00001DF9">
      <w:r>
        <w:t>If number of pizzas greater than 15 then</w:t>
      </w:r>
    </w:p>
    <w:p w14:paraId="63BF4679" w14:textId="77777777" w:rsidR="00001DF9" w:rsidRDefault="00001DF9" w:rsidP="00001DF9">
      <w:r>
        <w:tab/>
        <w:t>Validation error</w:t>
      </w:r>
    </w:p>
    <w:p w14:paraId="3BFF8D50" w14:textId="33E62E5D" w:rsidR="00001DF9" w:rsidRDefault="00001DF9" w:rsidP="00001DF9">
      <w:r>
        <w:t>Else</w:t>
      </w:r>
    </w:p>
    <w:p w14:paraId="208D69AC" w14:textId="7265C01D" w:rsidR="0095579C" w:rsidRDefault="0095579C" w:rsidP="00001DF9">
      <w:r>
        <w:tab/>
        <w:t>If promotional period is on Then</w:t>
      </w:r>
    </w:p>
    <w:p w14:paraId="45C37F01" w14:textId="140DBF7A" w:rsidR="00B773C7" w:rsidRDefault="00B773C7" w:rsidP="00BD2C03">
      <w:pPr>
        <w:ind w:left="720"/>
      </w:pPr>
      <w:r>
        <w:lastRenderedPageBreak/>
        <w:tab/>
        <w:t>Declare the variable dividend as double</w:t>
      </w:r>
    </w:p>
    <w:p w14:paraId="6E777426" w14:textId="4205105C" w:rsidR="00B773C7" w:rsidRDefault="00B773C7" w:rsidP="00BD2C03">
      <w:pPr>
        <w:ind w:left="720"/>
      </w:pPr>
      <w:r>
        <w:tab/>
        <w:t>Declare the variable remainder as double</w:t>
      </w:r>
    </w:p>
    <w:p w14:paraId="57516F37" w14:textId="3F3372CC" w:rsidR="00B773C7" w:rsidRDefault="00B773C7" w:rsidP="00BD2C03">
      <w:pPr>
        <w:ind w:left="720"/>
      </w:pPr>
      <w:r>
        <w:tab/>
        <w:t>Declare the variable cost as double</w:t>
      </w:r>
    </w:p>
    <w:p w14:paraId="33C7DEA4" w14:textId="003A89A5" w:rsidR="00B773C7" w:rsidRDefault="00B773C7" w:rsidP="00BD2C03">
      <w:pPr>
        <w:ind w:left="720"/>
      </w:pPr>
      <w:r>
        <w:tab/>
        <w:t>Set dividend to Floor of (number of pizza (input) divided by 3)</w:t>
      </w:r>
    </w:p>
    <w:p w14:paraId="23D6AB52" w14:textId="1DB522A2" w:rsidR="00B773C7" w:rsidRDefault="00B773C7" w:rsidP="00BD2C03">
      <w:pPr>
        <w:ind w:left="720"/>
      </w:pPr>
      <w:r>
        <w:tab/>
        <w:t>Set remainder to number of pizza mod 3</w:t>
      </w:r>
    </w:p>
    <w:p w14:paraId="48FE73A6" w14:textId="577EF1CB" w:rsidR="00B773C7" w:rsidRDefault="00B773C7" w:rsidP="00BD2C03">
      <w:pPr>
        <w:ind w:left="720"/>
      </w:pPr>
      <w:r>
        <w:tab/>
        <w:t>Set cost to 0</w:t>
      </w:r>
    </w:p>
    <w:p w14:paraId="6EF5D060" w14:textId="4A781217" w:rsidR="00B773C7" w:rsidRPr="00B773C7" w:rsidRDefault="00001DF9" w:rsidP="00BD2C03">
      <w:pPr>
        <w:ind w:left="720"/>
      </w:pPr>
      <w:r>
        <w:tab/>
      </w:r>
      <w:r w:rsidR="00B773C7">
        <w:t xml:space="preserve">If </w:t>
      </w:r>
      <w:r w:rsidR="00B773C7" w:rsidRPr="00B773C7">
        <w:t>rem</w:t>
      </w:r>
      <w:r w:rsidR="00B773C7" w:rsidRPr="0080011A">
        <w:t>ainder is equal to</w:t>
      </w:r>
      <w:r w:rsidR="00B773C7" w:rsidRPr="00B773C7">
        <w:t xml:space="preserve"> 0</w:t>
      </w:r>
      <w:r w:rsidR="00B773C7" w:rsidRPr="0080011A">
        <w:t xml:space="preserve"> Then</w:t>
      </w:r>
    </w:p>
    <w:p w14:paraId="6747F194" w14:textId="5D62F2D3" w:rsidR="00B773C7" w:rsidRPr="00B773C7" w:rsidRDefault="00B773C7" w:rsidP="00BD2C03">
      <w:pPr>
        <w:ind w:left="720"/>
      </w:pPr>
      <w:r w:rsidRPr="00B773C7">
        <w:t xml:space="preserve">            </w:t>
      </w:r>
      <w:r w:rsidR="0080011A" w:rsidRPr="0080011A">
        <w:tab/>
      </w:r>
      <w:r w:rsidR="0080011A" w:rsidRPr="0080011A">
        <w:tab/>
      </w:r>
      <w:r w:rsidRPr="0080011A">
        <w:t xml:space="preserve">Set </w:t>
      </w:r>
      <w:r w:rsidRPr="00B773C7">
        <w:t xml:space="preserve">cost </w:t>
      </w:r>
      <w:r w:rsidRPr="0080011A">
        <w:t>to</w:t>
      </w:r>
      <w:r w:rsidRPr="00B773C7">
        <w:t xml:space="preserve"> </w:t>
      </w:r>
      <w:r w:rsidRPr="0080011A">
        <w:t>dividend multiplied by 14.00</w:t>
      </w:r>
    </w:p>
    <w:p w14:paraId="4E0B9A99" w14:textId="582FDE24" w:rsidR="00B773C7" w:rsidRPr="00B773C7" w:rsidRDefault="00B773C7" w:rsidP="00BD2C03">
      <w:pPr>
        <w:ind w:left="720"/>
      </w:pPr>
      <w:r w:rsidRPr="00B773C7">
        <w:t xml:space="preserve">      </w:t>
      </w:r>
      <w:r w:rsidR="0080011A" w:rsidRPr="0080011A">
        <w:tab/>
      </w:r>
      <w:r w:rsidR="0080011A" w:rsidRPr="0080011A">
        <w:tab/>
      </w:r>
      <w:r w:rsidRPr="0080011A">
        <w:t>E</w:t>
      </w:r>
      <w:r w:rsidRPr="00B773C7">
        <w:t>lse if</w:t>
      </w:r>
      <w:r w:rsidRPr="0080011A">
        <w:t xml:space="preserve"> </w:t>
      </w:r>
      <w:r w:rsidRPr="00B773C7">
        <w:t xml:space="preserve">rem </w:t>
      </w:r>
      <w:r w:rsidRPr="0080011A">
        <w:t>is equal to</w:t>
      </w:r>
      <w:r w:rsidRPr="00B773C7">
        <w:t xml:space="preserve"> 1</w:t>
      </w:r>
      <w:r w:rsidRPr="0080011A">
        <w:t xml:space="preserve"> Then</w:t>
      </w:r>
    </w:p>
    <w:p w14:paraId="2E36C5A3" w14:textId="04540C36" w:rsidR="00B773C7" w:rsidRPr="00B773C7" w:rsidRDefault="00B773C7" w:rsidP="00BD2C03">
      <w:pPr>
        <w:ind w:left="720"/>
      </w:pPr>
      <w:r w:rsidRPr="00B773C7">
        <w:t xml:space="preserve">            </w:t>
      </w:r>
      <w:r w:rsidR="0080011A" w:rsidRPr="0080011A">
        <w:tab/>
      </w:r>
      <w:r w:rsidR="0080011A" w:rsidRPr="0080011A">
        <w:tab/>
      </w:r>
      <w:r w:rsidRPr="0080011A">
        <w:t xml:space="preserve">Set </w:t>
      </w:r>
      <w:r w:rsidRPr="00B773C7">
        <w:t xml:space="preserve">cost </w:t>
      </w:r>
      <w:r w:rsidRPr="0080011A">
        <w:t xml:space="preserve">to (dividend multiplied by </w:t>
      </w:r>
      <w:r w:rsidRPr="00B773C7">
        <w:t>14.00</w:t>
      </w:r>
      <w:r w:rsidRPr="0080011A">
        <w:t>)</w:t>
      </w:r>
      <w:r w:rsidRPr="00B773C7">
        <w:t xml:space="preserve"> </w:t>
      </w:r>
      <w:r w:rsidRPr="0080011A">
        <w:t>plus</w:t>
      </w:r>
      <w:r w:rsidRPr="00B773C7">
        <w:t xml:space="preserve"> 6.45</w:t>
      </w:r>
    </w:p>
    <w:p w14:paraId="0648C0D4" w14:textId="64C37773" w:rsidR="00B773C7" w:rsidRPr="00B773C7" w:rsidRDefault="00B773C7" w:rsidP="00BD2C03">
      <w:pPr>
        <w:ind w:left="720"/>
      </w:pPr>
      <w:r w:rsidRPr="00B773C7">
        <w:t xml:space="preserve">      </w:t>
      </w:r>
      <w:r w:rsidR="0080011A" w:rsidRPr="0080011A">
        <w:tab/>
      </w:r>
      <w:r w:rsidR="0080011A" w:rsidRPr="0080011A">
        <w:tab/>
      </w:r>
      <w:r w:rsidR="008071B7" w:rsidRPr="0080011A">
        <w:t>E</w:t>
      </w:r>
      <w:r w:rsidRPr="00B773C7">
        <w:t>lse if</w:t>
      </w:r>
      <w:r w:rsidR="008071B7" w:rsidRPr="0080011A">
        <w:t xml:space="preserve"> </w:t>
      </w:r>
      <w:r w:rsidRPr="00B773C7">
        <w:t>rem</w:t>
      </w:r>
      <w:r w:rsidR="008071B7" w:rsidRPr="0080011A">
        <w:t xml:space="preserve">ainder is equal to </w:t>
      </w:r>
      <w:r w:rsidRPr="00B773C7">
        <w:t>2</w:t>
      </w:r>
      <w:r w:rsidR="008071B7" w:rsidRPr="0080011A">
        <w:t xml:space="preserve"> Then</w:t>
      </w:r>
    </w:p>
    <w:p w14:paraId="301A4ADA" w14:textId="7D9AD69B" w:rsidR="00B773C7" w:rsidRPr="0080011A" w:rsidRDefault="00B773C7" w:rsidP="00BD2C03">
      <w:pPr>
        <w:ind w:left="720"/>
      </w:pPr>
      <w:r w:rsidRPr="00B773C7">
        <w:t xml:space="preserve">            </w:t>
      </w:r>
      <w:r w:rsidR="0080011A" w:rsidRPr="0080011A">
        <w:tab/>
      </w:r>
      <w:r w:rsidR="0080011A" w:rsidRPr="0080011A">
        <w:tab/>
      </w:r>
      <w:r w:rsidRPr="00B773C7">
        <w:t xml:space="preserve">cost </w:t>
      </w:r>
      <w:r w:rsidR="008071B7" w:rsidRPr="0080011A">
        <w:t>is equal to</w:t>
      </w:r>
      <w:r w:rsidRPr="00B773C7">
        <w:t xml:space="preserve"> (div </w:t>
      </w:r>
      <w:r w:rsidR="008071B7" w:rsidRPr="0080011A">
        <w:t>multiplied by</w:t>
      </w:r>
      <w:r w:rsidRPr="00B773C7">
        <w:t xml:space="preserve"> 14.00) </w:t>
      </w:r>
      <w:r w:rsidR="008071B7" w:rsidRPr="0080011A">
        <w:t>plus</w:t>
      </w:r>
      <w:r w:rsidRPr="00B773C7">
        <w:t xml:space="preserve"> 12.00</w:t>
      </w:r>
    </w:p>
    <w:p w14:paraId="67DC245D" w14:textId="39CA5650" w:rsidR="0080011A" w:rsidRPr="0095579C" w:rsidRDefault="0080011A" w:rsidP="00BD2C03">
      <w:pPr>
        <w:keepLines w:val="0"/>
        <w:widowControl/>
        <w:shd w:val="clear" w:color="auto" w:fill="FFFFFF"/>
        <w:spacing w:before="0" w:after="0" w:line="285" w:lineRule="atLeast"/>
        <w:ind w:left="720"/>
      </w:pPr>
      <w:r w:rsidRPr="0095579C">
        <w:tab/>
        <w:t>End if</w:t>
      </w:r>
    </w:p>
    <w:p w14:paraId="225E053E" w14:textId="45D8AE94" w:rsidR="0080011A" w:rsidRDefault="0080011A" w:rsidP="00BD2C03">
      <w:pPr>
        <w:keepLines w:val="0"/>
        <w:widowControl/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95579C">
        <w:tab/>
        <w:t>Prompt “T</w:t>
      </w:r>
      <w:r>
        <w:rPr>
          <w:rFonts w:ascii="Consolas" w:eastAsia="Times New Roman" w:hAnsi="Consolas" w:cs="Times New Roman"/>
          <w:sz w:val="21"/>
          <w:szCs w:val="21"/>
          <w:lang w:val="en-IN" w:eastAsia="en-IN"/>
        </w:rPr>
        <w:t>he total cost is equal to “cost</w:t>
      </w:r>
    </w:p>
    <w:p w14:paraId="24AE501D" w14:textId="6AEC4845" w:rsidR="00BD2C03" w:rsidRDefault="00EC5D71" w:rsidP="00BD2C03">
      <w:pPr>
        <w:keepLines w:val="0"/>
        <w:widowControl/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sz w:val="21"/>
          <w:szCs w:val="21"/>
          <w:lang w:val="en-IN" w:eastAsia="en-IN"/>
        </w:rPr>
        <w:t xml:space="preserve">Else </w:t>
      </w:r>
    </w:p>
    <w:p w14:paraId="059D77A1" w14:textId="0A70F269" w:rsidR="00EC5D71" w:rsidRDefault="00EC5D71" w:rsidP="00BD2C03">
      <w:pPr>
        <w:keepLines w:val="0"/>
        <w:widowControl/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sz w:val="21"/>
          <w:szCs w:val="21"/>
          <w:lang w:val="en-IN" w:eastAsia="en-IN"/>
        </w:rPr>
        <w:tab/>
        <w:t>Prompt “Sorry the promotion period is not on.”</w:t>
      </w:r>
    </w:p>
    <w:p w14:paraId="2A106310" w14:textId="14F163F3" w:rsidR="009A65F1" w:rsidRPr="00B773C7" w:rsidRDefault="009A65F1" w:rsidP="00BD2C03">
      <w:pPr>
        <w:keepLines w:val="0"/>
        <w:widowControl/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sz w:val="21"/>
          <w:szCs w:val="21"/>
          <w:lang w:val="en-IN" w:eastAsia="en-IN"/>
        </w:rPr>
        <w:t>End if</w:t>
      </w:r>
    </w:p>
    <w:p w14:paraId="2D215DD6" w14:textId="7BB64BC2" w:rsidR="004036C7" w:rsidRPr="00001DF9" w:rsidRDefault="00001DF9" w:rsidP="00B773C7">
      <w:r>
        <w:t>End if</w:t>
      </w:r>
    </w:p>
    <w:sectPr w:rsidR="004036C7" w:rsidRPr="00001DF9" w:rsidSect="00E30C97">
      <w:headerReference w:type="default" r:id="rId11"/>
      <w:footerReference w:type="default" r:id="rId12"/>
      <w:headerReference w:type="first" r:id="rId13"/>
      <w:footerReference w:type="first" r:id="rId14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E3F49" w14:textId="77777777" w:rsidR="0030719B" w:rsidRDefault="0030719B" w:rsidP="00DC29E7">
      <w:r>
        <w:separator/>
      </w:r>
    </w:p>
    <w:p w14:paraId="5C1EAA5C" w14:textId="77777777" w:rsidR="0030719B" w:rsidRDefault="0030719B" w:rsidP="00DC29E7"/>
  </w:endnote>
  <w:endnote w:type="continuationSeparator" w:id="0">
    <w:p w14:paraId="388B0A7C" w14:textId="77777777" w:rsidR="0030719B" w:rsidRDefault="0030719B" w:rsidP="00DC29E7">
      <w:r>
        <w:continuationSeparator/>
      </w:r>
    </w:p>
    <w:p w14:paraId="491DF649" w14:textId="77777777" w:rsidR="0030719B" w:rsidRDefault="0030719B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EBBB6" w14:textId="6F7513AD" w:rsidR="00495306" w:rsidRPr="00D51D5F" w:rsidRDefault="0030719B" w:rsidP="00D51D5F">
    <w:pPr>
      <w:pStyle w:val="Footer"/>
    </w:pPr>
    <w:sdt>
      <w:sdtPr>
        <w:alias w:val="Title"/>
        <w:id w:val="-71712768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D4110D">
          <w:t>PizzasOnly</w:t>
        </w:r>
        <w:proofErr w:type="spellEnd"/>
        <w:r w:rsidR="00D4110D">
          <w:t xml:space="preserve"> price calculator report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r>
      <w:fldChar w:fldCharType="begin"/>
    </w:r>
    <w:r>
      <w:instrText xml:space="preserve"> NUMPAGES   \* MERGEFORMAT </w:instrText>
    </w:r>
    <w:r>
      <w:fldChar w:fldCharType="separate"/>
    </w:r>
    <w:r w:rsidR="008D684C" w:rsidRPr="00D51D5F">
      <w:t>5</w:t>
    </w:r>
    <w:r>
      <w:fldChar w:fldCharType="end"/>
    </w:r>
  </w:p>
  <w:p w14:paraId="3094176D" w14:textId="1E2C7C57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564620" w:rsidRPr="00D51D5F">
      <w:fldChar w:fldCharType="begin"/>
    </w:r>
    <w:r w:rsidR="00564620" w:rsidRPr="00D51D5F">
      <w:instrText xml:space="preserve"> SAVEDATE  \@ "dd-MM-yyyy" </w:instrText>
    </w:r>
    <w:r w:rsidR="00564620" w:rsidRPr="00D51D5F">
      <w:fldChar w:fldCharType="separate"/>
    </w:r>
    <w:r w:rsidR="00C41746">
      <w:rPr>
        <w:noProof/>
      </w:rPr>
      <w:t>26-06-2022</w:t>
    </w:r>
    <w:r w:rsidR="00564620" w:rsidRPr="00D51D5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286B" w14:textId="5C31A10A" w:rsidR="009E6349" w:rsidRPr="00C3571E" w:rsidRDefault="0030719B" w:rsidP="00D51D5F">
    <w:pPr>
      <w:pStyle w:val="Footer"/>
    </w:pPr>
    <w:sdt>
      <w:sdtPr>
        <w:alias w:val="Title"/>
        <w:id w:val="-39180750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D4110D">
          <w:t>PizzasOnly</w:t>
        </w:r>
        <w:proofErr w:type="spellEnd"/>
        <w:r w:rsidR="00D4110D">
          <w:t xml:space="preserve"> price calculator report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6613423F" w14:textId="37698972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Pr="00C3571E">
      <w:fldChar w:fldCharType="separate"/>
    </w:r>
    <w:r w:rsidR="00C41746">
      <w:rPr>
        <w:noProof/>
      </w:rPr>
      <w:t>26-06-2022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3DF17" w14:textId="77777777" w:rsidR="0030719B" w:rsidRDefault="0030719B" w:rsidP="00DC29E7">
      <w:r>
        <w:separator/>
      </w:r>
    </w:p>
    <w:p w14:paraId="5D92332B" w14:textId="77777777" w:rsidR="0030719B" w:rsidRDefault="0030719B" w:rsidP="00DC29E7"/>
  </w:footnote>
  <w:footnote w:type="continuationSeparator" w:id="0">
    <w:p w14:paraId="479BF206" w14:textId="77777777" w:rsidR="0030719B" w:rsidRDefault="0030719B" w:rsidP="00DC29E7">
      <w:r>
        <w:continuationSeparator/>
      </w:r>
    </w:p>
    <w:p w14:paraId="44A0ABBE" w14:textId="77777777" w:rsidR="0030719B" w:rsidRDefault="0030719B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182EE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06F553AA" wp14:editId="0C975C08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EE9E1" w14:textId="77777777" w:rsidR="00D51543" w:rsidRDefault="00E8741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25B24605" wp14:editId="4335009D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53325" cy="10674317"/>
          <wp:effectExtent l="0" t="0" r="0" b="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4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0BC4170A"/>
    <w:multiLevelType w:val="multilevel"/>
    <w:tmpl w:val="CE5A101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0722EC"/>
    <w:multiLevelType w:val="hybridMultilevel"/>
    <w:tmpl w:val="7FAA2AD6"/>
    <w:lvl w:ilvl="0" w:tplc="DF98707A">
      <w:start w:val="4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4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5" w15:restartNumberingAfterBreak="0">
    <w:nsid w:val="241878B6"/>
    <w:multiLevelType w:val="hybridMultilevel"/>
    <w:tmpl w:val="811C81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7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2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402F013A"/>
    <w:multiLevelType w:val="hybridMultilevel"/>
    <w:tmpl w:val="F6A2439E"/>
    <w:lvl w:ilvl="0" w:tplc="8E28F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29F7563"/>
    <w:multiLevelType w:val="hybridMultilevel"/>
    <w:tmpl w:val="29CA982C"/>
    <w:lvl w:ilvl="0" w:tplc="8E28F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3F0F7B"/>
    <w:multiLevelType w:val="hybridMultilevel"/>
    <w:tmpl w:val="3FE81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F166EB8"/>
    <w:multiLevelType w:val="hybridMultilevel"/>
    <w:tmpl w:val="2A46081E"/>
    <w:lvl w:ilvl="0" w:tplc="8E28F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710B10"/>
    <w:multiLevelType w:val="hybridMultilevel"/>
    <w:tmpl w:val="2EE8C2DC"/>
    <w:lvl w:ilvl="0" w:tplc="DF98707A">
      <w:start w:val="4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34"/>
  </w:num>
  <w:num w:numId="4">
    <w:abstractNumId w:val="28"/>
  </w:num>
  <w:num w:numId="5">
    <w:abstractNumId w:val="30"/>
  </w:num>
  <w:num w:numId="6">
    <w:abstractNumId w:val="21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22"/>
  </w:num>
  <w:num w:numId="15">
    <w:abstractNumId w:val="24"/>
  </w:num>
  <w:num w:numId="16">
    <w:abstractNumId w:val="29"/>
  </w:num>
  <w:num w:numId="17">
    <w:abstractNumId w:val="20"/>
  </w:num>
  <w:num w:numId="18">
    <w:abstractNumId w:val="13"/>
  </w:num>
  <w:num w:numId="19">
    <w:abstractNumId w:val="19"/>
  </w:num>
  <w:num w:numId="20">
    <w:abstractNumId w:val="11"/>
  </w:num>
  <w:num w:numId="21">
    <w:abstractNumId w:val="17"/>
  </w:num>
  <w:num w:numId="22">
    <w:abstractNumId w:val="16"/>
  </w:num>
  <w:num w:numId="23">
    <w:abstractNumId w:val="25"/>
  </w:num>
  <w:num w:numId="24">
    <w:abstractNumId w:val="8"/>
  </w:num>
  <w:num w:numId="25">
    <w:abstractNumId w:val="7"/>
  </w:num>
  <w:num w:numId="26">
    <w:abstractNumId w:val="3"/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34"/>
  </w:num>
  <w:num w:numId="30">
    <w:abstractNumId w:val="28"/>
  </w:num>
  <w:num w:numId="31">
    <w:abstractNumId w:val="30"/>
  </w:num>
  <w:num w:numId="32">
    <w:abstractNumId w:val="33"/>
  </w:num>
  <w:num w:numId="33">
    <w:abstractNumId w:val="23"/>
  </w:num>
  <w:num w:numId="34">
    <w:abstractNumId w:val="27"/>
  </w:num>
  <w:num w:numId="35">
    <w:abstractNumId w:val="31"/>
  </w:num>
  <w:num w:numId="36">
    <w:abstractNumId w:val="15"/>
  </w:num>
  <w:num w:numId="37">
    <w:abstractNumId w:val="12"/>
  </w:num>
  <w:num w:numId="38">
    <w:abstractNumId w:val="32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0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924"/>
    <w:rsid w:val="00001DF9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455A4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16F2F"/>
    <w:rsid w:val="00121EEA"/>
    <w:rsid w:val="00121FB3"/>
    <w:rsid w:val="00125EED"/>
    <w:rsid w:val="0013370B"/>
    <w:rsid w:val="00133C4F"/>
    <w:rsid w:val="00134379"/>
    <w:rsid w:val="00136A85"/>
    <w:rsid w:val="00143CB7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6576"/>
    <w:rsid w:val="00177C42"/>
    <w:rsid w:val="00181E57"/>
    <w:rsid w:val="00183D90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2095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D50C0"/>
    <w:rsid w:val="002D5FA9"/>
    <w:rsid w:val="002E18D5"/>
    <w:rsid w:val="002E6B4C"/>
    <w:rsid w:val="002F4F18"/>
    <w:rsid w:val="002F6ACF"/>
    <w:rsid w:val="003045A4"/>
    <w:rsid w:val="003055E8"/>
    <w:rsid w:val="00305DA3"/>
    <w:rsid w:val="0030719B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46F91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75C"/>
    <w:rsid w:val="00363888"/>
    <w:rsid w:val="00367157"/>
    <w:rsid w:val="00367310"/>
    <w:rsid w:val="00371141"/>
    <w:rsid w:val="0037221D"/>
    <w:rsid w:val="00375F0F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F143F"/>
    <w:rsid w:val="003F16F1"/>
    <w:rsid w:val="003F6911"/>
    <w:rsid w:val="004036C7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A127C"/>
    <w:rsid w:val="004A3557"/>
    <w:rsid w:val="004A5486"/>
    <w:rsid w:val="004A566A"/>
    <w:rsid w:val="004A5758"/>
    <w:rsid w:val="004A5F8B"/>
    <w:rsid w:val="004B0E5D"/>
    <w:rsid w:val="004B0E72"/>
    <w:rsid w:val="004B1C1F"/>
    <w:rsid w:val="004B4C9C"/>
    <w:rsid w:val="004B4E28"/>
    <w:rsid w:val="004B5070"/>
    <w:rsid w:val="004B5503"/>
    <w:rsid w:val="004C6A8B"/>
    <w:rsid w:val="004D02BA"/>
    <w:rsid w:val="004D3611"/>
    <w:rsid w:val="004D403A"/>
    <w:rsid w:val="004D4F10"/>
    <w:rsid w:val="004D643D"/>
    <w:rsid w:val="004E0099"/>
    <w:rsid w:val="004E2C77"/>
    <w:rsid w:val="004E507B"/>
    <w:rsid w:val="004F00A6"/>
    <w:rsid w:val="004F4E32"/>
    <w:rsid w:val="005007AE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70090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1AC5"/>
    <w:rsid w:val="00593BB1"/>
    <w:rsid w:val="00594EBF"/>
    <w:rsid w:val="00597B55"/>
    <w:rsid w:val="005A3246"/>
    <w:rsid w:val="005A509A"/>
    <w:rsid w:val="005B39E5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F3690"/>
    <w:rsid w:val="005F5E34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50033"/>
    <w:rsid w:val="006508C4"/>
    <w:rsid w:val="00650B58"/>
    <w:rsid w:val="0065322B"/>
    <w:rsid w:val="00653CC0"/>
    <w:rsid w:val="0066107F"/>
    <w:rsid w:val="006660AE"/>
    <w:rsid w:val="00666CAF"/>
    <w:rsid w:val="006824D7"/>
    <w:rsid w:val="00685F4D"/>
    <w:rsid w:val="0068694C"/>
    <w:rsid w:val="00696B16"/>
    <w:rsid w:val="006A2616"/>
    <w:rsid w:val="006A4057"/>
    <w:rsid w:val="006A40B7"/>
    <w:rsid w:val="006A5265"/>
    <w:rsid w:val="006A6D54"/>
    <w:rsid w:val="006A7D5C"/>
    <w:rsid w:val="006B0621"/>
    <w:rsid w:val="006B09E1"/>
    <w:rsid w:val="006B0B68"/>
    <w:rsid w:val="006B1080"/>
    <w:rsid w:val="006B1175"/>
    <w:rsid w:val="006B1A48"/>
    <w:rsid w:val="006B1F00"/>
    <w:rsid w:val="006B37ED"/>
    <w:rsid w:val="006C0827"/>
    <w:rsid w:val="006C16A4"/>
    <w:rsid w:val="006C247E"/>
    <w:rsid w:val="006C2BA3"/>
    <w:rsid w:val="006C4CB9"/>
    <w:rsid w:val="006C6D40"/>
    <w:rsid w:val="006C72CF"/>
    <w:rsid w:val="006D0CD3"/>
    <w:rsid w:val="006D237A"/>
    <w:rsid w:val="006D2BBC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78AE"/>
    <w:rsid w:val="006F7E62"/>
    <w:rsid w:val="00701457"/>
    <w:rsid w:val="00702C0F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16EC"/>
    <w:rsid w:val="0073493A"/>
    <w:rsid w:val="007405F7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23D5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011A"/>
    <w:rsid w:val="00801F62"/>
    <w:rsid w:val="0080396B"/>
    <w:rsid w:val="00803C47"/>
    <w:rsid w:val="00804E93"/>
    <w:rsid w:val="008059DC"/>
    <w:rsid w:val="008071B7"/>
    <w:rsid w:val="00807EEC"/>
    <w:rsid w:val="0082039F"/>
    <w:rsid w:val="0082101E"/>
    <w:rsid w:val="008236A9"/>
    <w:rsid w:val="00823E00"/>
    <w:rsid w:val="0082441E"/>
    <w:rsid w:val="00824874"/>
    <w:rsid w:val="00827189"/>
    <w:rsid w:val="00830FE4"/>
    <w:rsid w:val="00832C30"/>
    <w:rsid w:val="00836CF2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16A3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1D4"/>
    <w:rsid w:val="008C12EB"/>
    <w:rsid w:val="008C23B2"/>
    <w:rsid w:val="008C3C8C"/>
    <w:rsid w:val="008C4933"/>
    <w:rsid w:val="008D1A41"/>
    <w:rsid w:val="008D3257"/>
    <w:rsid w:val="008D40B7"/>
    <w:rsid w:val="008D684C"/>
    <w:rsid w:val="008E2288"/>
    <w:rsid w:val="008E3C5D"/>
    <w:rsid w:val="008E6234"/>
    <w:rsid w:val="008F1557"/>
    <w:rsid w:val="008F1AFB"/>
    <w:rsid w:val="008F1BC4"/>
    <w:rsid w:val="008F23AF"/>
    <w:rsid w:val="008F2404"/>
    <w:rsid w:val="008F40C7"/>
    <w:rsid w:val="008F4C82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344BC"/>
    <w:rsid w:val="00940501"/>
    <w:rsid w:val="00941F09"/>
    <w:rsid w:val="00942D31"/>
    <w:rsid w:val="00943D90"/>
    <w:rsid w:val="00944686"/>
    <w:rsid w:val="0094617F"/>
    <w:rsid w:val="00953870"/>
    <w:rsid w:val="009542CA"/>
    <w:rsid w:val="0095579C"/>
    <w:rsid w:val="009557F9"/>
    <w:rsid w:val="0095667C"/>
    <w:rsid w:val="00962243"/>
    <w:rsid w:val="00963AF4"/>
    <w:rsid w:val="00963F34"/>
    <w:rsid w:val="009645C6"/>
    <w:rsid w:val="00964769"/>
    <w:rsid w:val="00974012"/>
    <w:rsid w:val="00975FFB"/>
    <w:rsid w:val="00983BE0"/>
    <w:rsid w:val="00983BF6"/>
    <w:rsid w:val="00985D23"/>
    <w:rsid w:val="0098793A"/>
    <w:rsid w:val="009922BB"/>
    <w:rsid w:val="0099521C"/>
    <w:rsid w:val="00996DDD"/>
    <w:rsid w:val="009A449A"/>
    <w:rsid w:val="009A65F1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19C8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4E84"/>
    <w:rsid w:val="00A66FA2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96F"/>
    <w:rsid w:val="00B02C39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6EC"/>
    <w:rsid w:val="00B74D73"/>
    <w:rsid w:val="00B76610"/>
    <w:rsid w:val="00B773C7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2C0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52A9"/>
    <w:rsid w:val="00BF54FB"/>
    <w:rsid w:val="00BF7BC8"/>
    <w:rsid w:val="00C04B36"/>
    <w:rsid w:val="00C05F49"/>
    <w:rsid w:val="00C06B0F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746"/>
    <w:rsid w:val="00C41A61"/>
    <w:rsid w:val="00C42924"/>
    <w:rsid w:val="00C429C8"/>
    <w:rsid w:val="00C45F62"/>
    <w:rsid w:val="00C534D6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6442"/>
    <w:rsid w:val="00C87527"/>
    <w:rsid w:val="00C91085"/>
    <w:rsid w:val="00C918CD"/>
    <w:rsid w:val="00C91CF5"/>
    <w:rsid w:val="00C92C81"/>
    <w:rsid w:val="00C94D6B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43"/>
    <w:rsid w:val="00D1562A"/>
    <w:rsid w:val="00D16AD3"/>
    <w:rsid w:val="00D21768"/>
    <w:rsid w:val="00D2188D"/>
    <w:rsid w:val="00D2606D"/>
    <w:rsid w:val="00D27377"/>
    <w:rsid w:val="00D33BAE"/>
    <w:rsid w:val="00D34365"/>
    <w:rsid w:val="00D4110D"/>
    <w:rsid w:val="00D50EDC"/>
    <w:rsid w:val="00D51543"/>
    <w:rsid w:val="00D51D5F"/>
    <w:rsid w:val="00D51F96"/>
    <w:rsid w:val="00D530A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11453"/>
    <w:rsid w:val="00E149B8"/>
    <w:rsid w:val="00E16319"/>
    <w:rsid w:val="00E22CC3"/>
    <w:rsid w:val="00E25055"/>
    <w:rsid w:val="00E30288"/>
    <w:rsid w:val="00E30493"/>
    <w:rsid w:val="00E30C97"/>
    <w:rsid w:val="00E335D5"/>
    <w:rsid w:val="00E3776A"/>
    <w:rsid w:val="00E40025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6EFC"/>
    <w:rsid w:val="00E775E8"/>
    <w:rsid w:val="00E803BF"/>
    <w:rsid w:val="00E83081"/>
    <w:rsid w:val="00E83E98"/>
    <w:rsid w:val="00E84FE0"/>
    <w:rsid w:val="00E85A00"/>
    <w:rsid w:val="00E87410"/>
    <w:rsid w:val="00E876DB"/>
    <w:rsid w:val="00E905D0"/>
    <w:rsid w:val="00E92C0C"/>
    <w:rsid w:val="00EA13F9"/>
    <w:rsid w:val="00EA1FB5"/>
    <w:rsid w:val="00EA4154"/>
    <w:rsid w:val="00EA4B78"/>
    <w:rsid w:val="00EB0F0A"/>
    <w:rsid w:val="00EB130C"/>
    <w:rsid w:val="00EB192B"/>
    <w:rsid w:val="00EB7BE6"/>
    <w:rsid w:val="00EC2180"/>
    <w:rsid w:val="00EC5D71"/>
    <w:rsid w:val="00EC6212"/>
    <w:rsid w:val="00ED04A7"/>
    <w:rsid w:val="00ED0FBE"/>
    <w:rsid w:val="00ED5D18"/>
    <w:rsid w:val="00ED6B01"/>
    <w:rsid w:val="00ED6C02"/>
    <w:rsid w:val="00EE092D"/>
    <w:rsid w:val="00EE1855"/>
    <w:rsid w:val="00EE1DF7"/>
    <w:rsid w:val="00EF6D3A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525E"/>
    <w:rsid w:val="00FE5E5C"/>
    <w:rsid w:val="00FE5FBF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BB60F"/>
  <w15:docId w15:val="{1492A843-058B-4C68-957C-D82EE427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  <w:ind w:left="992" w:hanging="992"/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1276" w:hanging="992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843" w:hanging="113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  <w:style w:type="character" w:customStyle="1" w:styleId="fontstyle01">
    <w:name w:val="fontstyle01"/>
    <w:basedOn w:val="DefaultParagraphFont"/>
    <w:rsid w:val="004036C7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wnloads\GE_Repor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6FF8260823471A8D457C8307F2C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585F7-41CB-47B1-A773-DE1341AFB5C5}"/>
      </w:docPartPr>
      <w:docPartBody>
        <w:p w:rsidR="00331C5C" w:rsidRDefault="007F5A01">
          <w:pPr>
            <w:pStyle w:val="5F6FF8260823471A8D457C8307F2CF6F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01"/>
    <w:rsid w:val="00215283"/>
    <w:rsid w:val="002A4430"/>
    <w:rsid w:val="00331C5C"/>
    <w:rsid w:val="005D7027"/>
    <w:rsid w:val="005E7983"/>
    <w:rsid w:val="007D0D9F"/>
    <w:rsid w:val="007F5A01"/>
    <w:rsid w:val="00954DCF"/>
    <w:rsid w:val="00CE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6FF8260823471A8D457C8307F2CF6F">
    <w:name w:val="5F6FF8260823471A8D457C8307F2CF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A5DC4C6-F703-4223-B10E-5362FE07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GE_Report_template</Template>
  <TotalTime>402</TotalTime>
  <Pages>6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Report Name]</vt:lpstr>
    </vt:vector>
  </TitlesOfParts>
  <Company>Drag</Company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PizzasOnly price calculator report</dc:title>
  <dc:creator>DELL</dc:creator>
  <cp:lastModifiedBy>Basir Sultani</cp:lastModifiedBy>
  <cp:revision>19</cp:revision>
  <dcterms:created xsi:type="dcterms:W3CDTF">2022-05-19T03:20:00Z</dcterms:created>
  <dcterms:modified xsi:type="dcterms:W3CDTF">2022-06-26T02:25:00Z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